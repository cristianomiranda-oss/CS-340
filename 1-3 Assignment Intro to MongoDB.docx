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3230" w14:textId="77777777" w:rsidR="00B23309" w:rsidRDefault="001D5DDC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3B9216C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0440FBB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E1C4BE1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7E97D37F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2012E307" w14:textId="77777777" w:rsidR="00397223" w:rsidRPr="00397223" w:rsidRDefault="00397223" w:rsidP="00397223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397223">
        <w:rPr>
          <w:rFonts w:ascii="Times New Roman" w:hAnsi="Times New Roman" w:cs="Times New Roman"/>
          <w:b/>
          <w:bCs/>
        </w:rPr>
        <w:t>1-3 Assignment: Intro to MongoDB</w:t>
      </w:r>
    </w:p>
    <w:p w14:paraId="1F2AB6E4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44B70645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Cristiano Miranda</w:t>
      </w:r>
    </w:p>
    <w:p w14:paraId="3C785CCF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708D3F92" w14:textId="7C8634AC" w:rsidR="00B23309" w:rsidRDefault="00397223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CS-340</w:t>
      </w:r>
      <w:r w:rsidR="00B2330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Client/Server Development</w:t>
      </w:r>
    </w:p>
    <w:p w14:paraId="75CCC417" w14:textId="26134F6E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</w:t>
      </w:r>
      <w:r w:rsidR="00397223">
        <w:rPr>
          <w:rFonts w:ascii="Times New Roman" w:hAnsi="Times New Roman" w:cs="Times New Roman"/>
        </w:rPr>
        <w:t xml:space="preserve"> Badam</w:t>
      </w:r>
    </w:p>
    <w:p w14:paraId="4B8B9087" w14:textId="35B9023C" w:rsidR="00B23309" w:rsidRDefault="00397223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B23309">
        <w:rPr>
          <w:rFonts w:ascii="Times New Roman" w:hAnsi="Times New Roman" w:cs="Times New Roman"/>
        </w:rPr>
        <w:t xml:space="preserve"> March 202</w:t>
      </w:r>
      <w:r>
        <w:rPr>
          <w:rFonts w:ascii="Times New Roman" w:hAnsi="Times New Roman" w:cs="Times New Roman"/>
        </w:rPr>
        <w:t>6</w:t>
      </w:r>
    </w:p>
    <w:p w14:paraId="443473B8" w14:textId="77777777" w:rsidR="00B23309" w:rsidRDefault="00B23309" w:rsidP="00B23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8BD3A7" w14:textId="77777777" w:rsidR="00397223" w:rsidRPr="00397223" w:rsidRDefault="00397223" w:rsidP="00397223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397223">
        <w:rPr>
          <w:rFonts w:ascii="Times New Roman" w:hAnsi="Times New Roman" w:cs="Times New Roman"/>
          <w:b/>
          <w:bCs/>
        </w:rPr>
        <w:lastRenderedPageBreak/>
        <w:t>1-3 Assignment: Intro to MongoDB</w:t>
      </w:r>
    </w:p>
    <w:p w14:paraId="2B482A2B" w14:textId="3BDBD0A9" w:rsidR="0084120D" w:rsidRPr="00EC6F7D" w:rsidRDefault="00397223" w:rsidP="00397223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5AF75" wp14:editId="1B348521">
            <wp:extent cx="5895975" cy="3467100"/>
            <wp:effectExtent l="0" t="0" r="9525" b="0"/>
            <wp:docPr id="10134033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E55B1CD" wp14:editId="6E0E1268">
            <wp:extent cx="5895975" cy="3467100"/>
            <wp:effectExtent l="0" t="0" r="9525" b="0"/>
            <wp:docPr id="1602240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90E106" wp14:editId="0875AD2B">
            <wp:extent cx="5895975" cy="3467100"/>
            <wp:effectExtent l="0" t="0" r="9525" b="0"/>
            <wp:docPr id="10809222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B98198E" wp14:editId="72E6EB05">
            <wp:extent cx="5895975" cy="3467100"/>
            <wp:effectExtent l="0" t="0" r="9525" b="0"/>
            <wp:docPr id="11516403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58B359" wp14:editId="251543EE">
            <wp:extent cx="5895975" cy="3467100"/>
            <wp:effectExtent l="0" t="0" r="9525" b="0"/>
            <wp:docPr id="17032859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120D" w:rsidRPr="00EC6F7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B22D" w14:textId="77777777" w:rsidR="00D138B0" w:rsidRDefault="00D138B0" w:rsidP="00B23309">
      <w:pPr>
        <w:spacing w:after="0" w:line="240" w:lineRule="auto"/>
      </w:pPr>
      <w:r>
        <w:separator/>
      </w:r>
    </w:p>
  </w:endnote>
  <w:endnote w:type="continuationSeparator" w:id="0">
    <w:p w14:paraId="244049AC" w14:textId="77777777" w:rsidR="00D138B0" w:rsidRDefault="00D138B0" w:rsidP="00B2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8150" w14:textId="77777777" w:rsidR="00D138B0" w:rsidRDefault="00D138B0" w:rsidP="00B23309">
      <w:pPr>
        <w:spacing w:after="0" w:line="240" w:lineRule="auto"/>
      </w:pPr>
      <w:r>
        <w:separator/>
      </w:r>
    </w:p>
  </w:footnote>
  <w:footnote w:type="continuationSeparator" w:id="0">
    <w:p w14:paraId="09F02290" w14:textId="77777777" w:rsidR="00D138B0" w:rsidRDefault="00D138B0" w:rsidP="00B2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775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5F4A35" w14:textId="77777777" w:rsidR="00B23309" w:rsidRDefault="00B233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E8441" w14:textId="77777777" w:rsidR="00B23309" w:rsidRDefault="00B23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72"/>
    <w:rsid w:val="001D5DDC"/>
    <w:rsid w:val="00397223"/>
    <w:rsid w:val="00415FA4"/>
    <w:rsid w:val="004B2FBE"/>
    <w:rsid w:val="006648CB"/>
    <w:rsid w:val="006B0BBC"/>
    <w:rsid w:val="00757777"/>
    <w:rsid w:val="0084120D"/>
    <w:rsid w:val="00AE2F72"/>
    <w:rsid w:val="00B23309"/>
    <w:rsid w:val="00B544D6"/>
    <w:rsid w:val="00BB6CB2"/>
    <w:rsid w:val="00C47267"/>
    <w:rsid w:val="00C61593"/>
    <w:rsid w:val="00C9022E"/>
    <w:rsid w:val="00D138B0"/>
    <w:rsid w:val="00EC6F7D"/>
    <w:rsid w:val="00F3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3115"/>
  <w15:chartTrackingRefBased/>
  <w15:docId w15:val="{8D8BF3A6-A44F-4653-A4B5-9F758510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09"/>
  </w:style>
  <w:style w:type="paragraph" w:styleId="Heading1">
    <w:name w:val="heading 1"/>
    <w:basedOn w:val="Normal"/>
    <w:next w:val="Normal"/>
    <w:link w:val="Heading1Char"/>
    <w:uiPriority w:val="9"/>
    <w:qFormat/>
    <w:rsid w:val="004B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309"/>
  </w:style>
  <w:style w:type="paragraph" w:styleId="Footer">
    <w:name w:val="footer"/>
    <w:basedOn w:val="Normal"/>
    <w:link w:val="Foot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309"/>
  </w:style>
  <w:style w:type="paragraph" w:styleId="Caption">
    <w:name w:val="caption"/>
    <w:basedOn w:val="Normal"/>
    <w:next w:val="Normal"/>
    <w:uiPriority w:val="35"/>
    <w:semiHidden/>
    <w:unhideWhenUsed/>
    <w:qFormat/>
    <w:rsid w:val="0039722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ool-User\Excess%20Documents\Courses\Word%20Document%20Template%20(APA%20Format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0E27E-74DE-4D77-848E-1A588E8A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Template (APA Format).dotx</Template>
  <TotalTime>12</TotalTime>
  <Pages>4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School-User</dc:creator>
  <cp:keywords/>
  <dc:description/>
  <cp:lastModifiedBy>Miranda, Cristiano</cp:lastModifiedBy>
  <cp:revision>2</cp:revision>
  <dcterms:created xsi:type="dcterms:W3CDTF">2026-03-03T22:49:00Z</dcterms:created>
  <dcterms:modified xsi:type="dcterms:W3CDTF">2026-03-03T23:01:00Z</dcterms:modified>
</cp:coreProperties>
</file>